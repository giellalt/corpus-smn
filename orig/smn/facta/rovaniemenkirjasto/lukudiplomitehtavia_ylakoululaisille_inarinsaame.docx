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915EC" w14:textId="28077396" w:rsidR="00B46915" w:rsidRPr="000C17C8" w:rsidRDefault="00EE70C2">
      <w:pPr>
        <w:pStyle w:val="Otsikko2"/>
        <w:rPr>
          <w:rFonts w:ascii="Open Sans" w:hAnsi="Open Sans"/>
          <w:b w:val="0"/>
          <w:color w:val="000000"/>
          <w:sz w:val="32"/>
          <w:szCs w:val="32"/>
          <w:lang w:val="smn-FI"/>
        </w:rPr>
      </w:pPr>
      <w:r w:rsidRPr="000C17C8">
        <w:rPr>
          <w:rFonts w:ascii="Open Sans" w:hAnsi="Open Sans"/>
          <w:b w:val="0"/>
          <w:color w:val="000000"/>
          <w:sz w:val="32"/>
          <w:szCs w:val="32"/>
          <w:lang w:val="smn-FI"/>
        </w:rPr>
        <w:t>Luuhâmdiplompargoh paješkovlâlij várás</w:t>
      </w:r>
    </w:p>
    <w:p w14:paraId="2E6AB49C" w14:textId="40EA1317" w:rsidR="00B46915" w:rsidRPr="000C17C8" w:rsidRDefault="00B46915">
      <w:pPr>
        <w:pStyle w:val="Textbody"/>
        <w:rPr>
          <w:rFonts w:ascii="Open Sans" w:hAnsi="Open Sans"/>
          <w:color w:val="000000"/>
          <w:lang w:val="smn-FI"/>
        </w:rPr>
      </w:pPr>
    </w:p>
    <w:p w14:paraId="6EEB2BC6" w14:textId="7AE6AA5E" w:rsidR="00EE70C2" w:rsidRPr="000C17C8" w:rsidRDefault="00EE70C2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1. Valjii kirje persovnijn</w:t>
      </w:r>
      <w:r w:rsidR="00C26011" w:rsidRPr="000C17C8">
        <w:rPr>
          <w:rFonts w:ascii="Open Sans" w:hAnsi="Open Sans"/>
          <w:color w:val="000000"/>
          <w:lang w:val="smn-FI"/>
        </w:rPr>
        <w:t xml:space="preserve"> oovtâ, kiän pyeremus ustev tun halijdiččih leđe. Čääli sunjin reeivâ.</w:t>
      </w:r>
    </w:p>
    <w:p w14:paraId="7E22E1DD" w14:textId="72263BFD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2. Räähti kirjeest/ráiđukooveest/novelist máinus. Sáárgu, kuvvii tâi čaittâl jieš.</w:t>
      </w:r>
    </w:p>
    <w:p w14:paraId="511841F0" w14:textId="096D6830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3. Sahhiittâl kiännii, kii lii luuhâm siämmáá kirje. Viärdádâl jieijâd jurduid já suu feeriimijd.</w:t>
      </w:r>
    </w:p>
    <w:p w14:paraId="4542A246" w14:textId="1A5A0003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 xml:space="preserve">4. </w:t>
      </w:r>
      <w:r w:rsidR="000C17C8">
        <w:rPr>
          <w:rFonts w:ascii="Open Sans" w:hAnsi="Open Sans"/>
          <w:color w:val="000000"/>
          <w:lang w:val="smn-FI"/>
        </w:rPr>
        <w:t>Maht</w:t>
      </w:r>
      <w:r w:rsidRPr="000C17C8">
        <w:rPr>
          <w:rFonts w:ascii="Open Sans" w:hAnsi="Open Sans"/>
          <w:color w:val="000000"/>
          <w:lang w:val="smn-FI"/>
        </w:rPr>
        <w:t xml:space="preserve"> tun halijdiččih mutteđ váldupersovn eellimpálgá? Čääli sunjin reeivâ tâi šleđgâpostâviestâ.</w:t>
      </w:r>
    </w:p>
    <w:p w14:paraId="62F8A6C4" w14:textId="79AB234E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5. Valjii kirjeest kyehti hitruumus tábáhtus/ääši. Čääli tain viitsi já pyevti tom oovdân.</w:t>
      </w:r>
    </w:p>
    <w:p w14:paraId="35764FF0" w14:textId="42107081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6. Čääli luhhum tiivtâ aalgân, kooskân tâi loopân oovtâ laseveerstâ.</w:t>
      </w:r>
    </w:p>
    <w:p w14:paraId="5EB65BA0" w14:textId="3DD48BFE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7. Sáárgu kiirján uđđâ lohe já čääli tyehilokketeevstâ. Tun puávtáh rähtiđ meid lohe siskiibel macâstuvvee oosijd, main sättih leđe tuáváštiäđuh čällest.</w:t>
      </w:r>
    </w:p>
    <w:p w14:paraId="1E0B53C3" w14:textId="5F7AD549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8. Valjii kirjeest 10 puoh mielâkiddiivumos/vaigâdumos/hitruumus säännid já uusâ tooid synonymijd.</w:t>
      </w:r>
    </w:p>
    <w:p w14:paraId="06552E36" w14:textId="55DA0B4F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 xml:space="preserve">9. Vuáváá reeivâmolsomalmottâs </w:t>
      </w:r>
      <w:r w:rsidRPr="000C17C8">
        <w:rPr>
          <w:rFonts w:ascii="Open Sans" w:hAnsi="Open Sans"/>
          <w:color w:val="000000"/>
          <w:lang w:val="smn-FI"/>
        </w:rPr>
        <w:t xml:space="preserve">kiäsnii </w:t>
      </w:r>
      <w:r w:rsidRPr="000C17C8">
        <w:rPr>
          <w:rFonts w:ascii="Open Sans" w:hAnsi="Open Sans"/>
          <w:color w:val="000000"/>
          <w:lang w:val="smn-FI"/>
        </w:rPr>
        <w:t>kirje persovnijn já västid toos.</w:t>
      </w:r>
    </w:p>
    <w:p w14:paraId="28F0C6EB" w14:textId="78124327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 xml:space="preserve">10. Maainâst </w:t>
      </w:r>
      <w:r w:rsidRPr="000C17C8">
        <w:rPr>
          <w:rFonts w:ascii="Open Sans" w:hAnsi="Open Sans"/>
          <w:color w:val="000000"/>
          <w:lang w:val="smn-FI"/>
        </w:rPr>
        <w:t>luhhum</w:t>
      </w:r>
      <w:r w:rsidRPr="000C17C8">
        <w:rPr>
          <w:rFonts w:ascii="Open Sans" w:hAnsi="Open Sans"/>
          <w:color w:val="000000"/>
          <w:lang w:val="smn-FI"/>
        </w:rPr>
        <w:t xml:space="preserve"> (aalmug)mainâs juonâ jieijâd sanijguin. Lii-uv mainâsist mottoomlágán máttááttâs? Mii tot tuu mielâst lii?</w:t>
      </w:r>
    </w:p>
    <w:p w14:paraId="6FA7300B" w14:textId="48FB1B5C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11. Čääli tiivtâ/loru/räp luhhum mainâs vuáđuld.</w:t>
      </w:r>
    </w:p>
    <w:p w14:paraId="64557A20" w14:textId="3AC4BF19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12. Čääli tááláá-áigásii liivđe kirje fáádást.</w:t>
      </w:r>
    </w:p>
    <w:p w14:paraId="28E3F58E" w14:textId="37A7AB12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13. Vuáváá sahhiittâllâmkoččâmušâid kirje čällei/jurgâleijei.</w:t>
      </w:r>
    </w:p>
    <w:p w14:paraId="365AA6E2" w14:textId="643EF76C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14. Čääli kirjeárvuštâllâm jieijâd valjim loostân.</w:t>
      </w:r>
    </w:p>
    <w:p w14:paraId="5EA6E0B2" w14:textId="75C6C273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15. Uusâ tiäđuid kirje čällest/čällein já maainâst sist iärásáid.</w:t>
      </w:r>
    </w:p>
    <w:p w14:paraId="651EB53A" w14:textId="698E50A6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16. Uápásmuu scifi-kirjálâšvuođâ historján. Räähti fáádást oovdânpyehtim.</w:t>
      </w:r>
    </w:p>
    <w:p w14:paraId="13B8D191" w14:textId="6AA80144" w:rsidR="00C26011" w:rsidRPr="000C17C8" w:rsidRDefault="00C26011">
      <w:pPr>
        <w:pStyle w:val="Textbody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17. Magareh feerimmainâsij jiešvuođah</w:t>
      </w:r>
      <w:r w:rsidR="000C17C8" w:rsidRPr="000C17C8">
        <w:rPr>
          <w:rFonts w:ascii="Open Sans" w:hAnsi="Open Sans"/>
          <w:color w:val="000000"/>
          <w:lang w:val="smn-FI"/>
        </w:rPr>
        <w:t xml:space="preserve"> tuu luuhâm kirjeest láá? Šlajâttâl, já maainâst kirjálávt tâi njálmálávt.</w:t>
      </w:r>
    </w:p>
    <w:p w14:paraId="0CA05AED" w14:textId="77777777" w:rsidR="00B46915" w:rsidRPr="000C17C8" w:rsidRDefault="00B46915">
      <w:pPr>
        <w:pStyle w:val="Textbody"/>
        <w:spacing w:after="150"/>
        <w:rPr>
          <w:rFonts w:ascii="Open Sans" w:hAnsi="Open Sans"/>
          <w:color w:val="000000"/>
          <w:sz w:val="36"/>
          <w:szCs w:val="36"/>
          <w:lang w:val="smn-FI"/>
        </w:rPr>
      </w:pPr>
    </w:p>
    <w:p w14:paraId="7ECCE05B" w14:textId="77777777" w:rsidR="00B46915" w:rsidRPr="000C17C8" w:rsidRDefault="00B46915">
      <w:pPr>
        <w:pStyle w:val="Textbody"/>
        <w:spacing w:after="150"/>
        <w:rPr>
          <w:color w:val="000000"/>
          <w:lang w:val="smn-FI"/>
        </w:rPr>
      </w:pPr>
    </w:p>
    <w:p w14:paraId="14C7EDFC" w14:textId="77777777" w:rsidR="00B46915" w:rsidRPr="000C17C8" w:rsidRDefault="00B46915">
      <w:pPr>
        <w:pStyle w:val="Textbody"/>
        <w:spacing w:after="150"/>
        <w:rPr>
          <w:color w:val="000000"/>
          <w:lang w:val="smn-FI"/>
        </w:rPr>
      </w:pPr>
    </w:p>
    <w:p w14:paraId="550197D0" w14:textId="77777777" w:rsidR="00B46915" w:rsidRPr="000C17C8" w:rsidRDefault="00B46915">
      <w:pPr>
        <w:pStyle w:val="Textbody"/>
        <w:spacing w:after="150"/>
        <w:rPr>
          <w:color w:val="000000"/>
          <w:lang w:val="smn-FI"/>
        </w:rPr>
      </w:pPr>
    </w:p>
    <w:p w14:paraId="686D79F2" w14:textId="0865E0E4" w:rsidR="000C17C8" w:rsidRPr="000C17C8" w:rsidRDefault="000C17C8">
      <w:pPr>
        <w:pStyle w:val="Textbody"/>
        <w:spacing w:after="150"/>
        <w:rPr>
          <w:rFonts w:ascii="Open Sans" w:hAnsi="Open Sans"/>
          <w:color w:val="000000"/>
          <w:sz w:val="30"/>
          <w:szCs w:val="30"/>
          <w:lang w:val="smn-FI"/>
        </w:rPr>
      </w:pPr>
      <w:r w:rsidRPr="000C17C8">
        <w:rPr>
          <w:rFonts w:ascii="Open Sans" w:hAnsi="Open Sans"/>
          <w:color w:val="000000"/>
          <w:sz w:val="30"/>
          <w:szCs w:val="30"/>
          <w:lang w:val="smn-FI"/>
        </w:rPr>
        <w:t>Eromâšávt tiätukirjijd lohtâšuvvee pargoh:</w:t>
      </w:r>
    </w:p>
    <w:p w14:paraId="438D4140" w14:textId="1BAC091A" w:rsidR="000C17C8" w:rsidRPr="000C17C8" w:rsidRDefault="000C17C8">
      <w:pPr>
        <w:pStyle w:val="Textbody"/>
        <w:spacing w:after="150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lastRenderedPageBreak/>
        <w:t>1. Vuáváá 5 tiätukištokoččâmuššâd kirje vuáđuld. Räähti koččâmušâid nuuvt, et tooid puáhtá västidiđ tuše ij tâi kale. Uásálisteeh oceh olmâ vástádâs kiirjijn tâi neetist.</w:t>
      </w:r>
    </w:p>
    <w:p w14:paraId="31E5DDD9" w14:textId="625773FD" w:rsidR="000C17C8" w:rsidRPr="000C17C8" w:rsidRDefault="000C17C8">
      <w:pPr>
        <w:pStyle w:val="Textbody"/>
        <w:spacing w:after="150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2. Čääli jieijâd tiätukirjeest nuorâbáid lohheid uáivildum uánihis äššiteevstâ, mast tun puávtáh oovdân kirje fáádá.</w:t>
      </w:r>
    </w:p>
    <w:p w14:paraId="50099C95" w14:textId="2A3E6E52" w:rsidR="000C17C8" w:rsidRPr="000C17C8" w:rsidRDefault="000C17C8">
      <w:pPr>
        <w:pStyle w:val="Textbody"/>
        <w:spacing w:after="150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3. Čääli luhhum tiätukirjeest 20-50 sääni čuákánkiäsu.</w:t>
      </w:r>
    </w:p>
    <w:p w14:paraId="381AFF41" w14:textId="73FEAE10" w:rsidR="000C17C8" w:rsidRPr="000C17C8" w:rsidRDefault="000C17C8">
      <w:pPr>
        <w:pStyle w:val="Textbody"/>
        <w:spacing w:after="150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4. Čääli blogiteevstâ luhhum tiätukirje fáádást, mast vááldáh pele áášán.</w:t>
      </w:r>
    </w:p>
    <w:p w14:paraId="400AE974" w14:textId="551BA5DB" w:rsidR="00B46915" w:rsidRPr="000C17C8" w:rsidRDefault="000C17C8" w:rsidP="000C17C8">
      <w:pPr>
        <w:pStyle w:val="Textbody"/>
        <w:spacing w:after="150"/>
        <w:rPr>
          <w:rFonts w:ascii="Open Sans" w:hAnsi="Open Sans"/>
          <w:color w:val="000000"/>
          <w:lang w:val="smn-FI"/>
        </w:rPr>
      </w:pPr>
      <w:r w:rsidRPr="000C17C8">
        <w:rPr>
          <w:rFonts w:ascii="Open Sans" w:hAnsi="Open Sans"/>
          <w:color w:val="000000"/>
          <w:lang w:val="smn-FI"/>
        </w:rPr>
        <w:t>5. Čääli tááláá-áigásii liivđe kirje fáádást.</w:t>
      </w:r>
      <w:bookmarkStart w:id="0" w:name="_GoBack"/>
      <w:bookmarkEnd w:id="0"/>
    </w:p>
    <w:sectPr w:rsidR="00B46915" w:rsidRPr="000C17C8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63C973" w14:textId="77777777" w:rsidR="005D08EA" w:rsidRDefault="005D08EA">
      <w:r>
        <w:separator/>
      </w:r>
    </w:p>
  </w:endnote>
  <w:endnote w:type="continuationSeparator" w:id="0">
    <w:p w14:paraId="52CCE285" w14:textId="77777777" w:rsidR="005D08EA" w:rsidRDefault="005D0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charset w:val="00"/>
    <w:family w:val="auto"/>
    <w:pitch w:val="variable"/>
  </w:font>
  <w:font w:name="Lohit Devanagari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Open Sans">
    <w:altName w:val="Segoe U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251E84" w14:textId="77777777" w:rsidR="005D08EA" w:rsidRDefault="005D08EA">
      <w:r>
        <w:rPr>
          <w:color w:val="000000"/>
        </w:rPr>
        <w:separator/>
      </w:r>
    </w:p>
  </w:footnote>
  <w:footnote w:type="continuationSeparator" w:id="0">
    <w:p w14:paraId="1746F142" w14:textId="77777777" w:rsidR="005D08EA" w:rsidRDefault="005D0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46915"/>
    <w:rsid w:val="000C17C8"/>
    <w:rsid w:val="005D08EA"/>
    <w:rsid w:val="00B46915"/>
    <w:rsid w:val="00C26011"/>
    <w:rsid w:val="00C96EEB"/>
    <w:rsid w:val="00EE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3ADE3"/>
  <w15:docId w15:val="{CA252734-E6EF-40B6-8091-4853B7C6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fi-FI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pPr>
      <w:suppressAutoHyphens/>
    </w:pPr>
  </w:style>
  <w:style w:type="paragraph" w:styleId="Otsikk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Otsikk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uettelo">
    <w:name w:val="List"/>
    <w:basedOn w:val="Textbody"/>
  </w:style>
  <w:style w:type="paragraph" w:styleId="Kuvaotsikko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Korostus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129</Words>
  <Characters>1872</Characters>
  <Application>Microsoft Office Word</Application>
  <DocSecurity>0</DocSecurity>
  <Lines>156</Lines>
  <Paragraphs>80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Mäntylä Tiina Rovaniemi</dc:creator>
  <cp:lastModifiedBy>Petter Morottaja</cp:lastModifiedBy>
  <cp:revision>3</cp:revision>
  <dcterms:created xsi:type="dcterms:W3CDTF">2019-12-13T17:06:00Z</dcterms:created>
  <dcterms:modified xsi:type="dcterms:W3CDTF">2019-12-13T17:24:00Z</dcterms:modified>
</cp:coreProperties>
</file>